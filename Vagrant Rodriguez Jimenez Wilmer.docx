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806" w:type="dxa"/>
        <w:tblLayout w:type="fixed"/>
        <w:tblLook w:val="0600" w:firstRow="0" w:lastRow="0" w:firstColumn="0" w:lastColumn="0" w:noHBand="1" w:noVBand="1"/>
      </w:tblPr>
      <w:tblGrid>
        <w:gridCol w:w="5483"/>
        <w:gridCol w:w="1145"/>
        <w:gridCol w:w="4178"/>
      </w:tblGrid>
      <w:tr w:rsidR="00A81248" w:rsidRPr="0000352C" w14:paraId="3693F718" w14:textId="77777777" w:rsidTr="00C24777">
        <w:trPr>
          <w:trHeight w:val="121"/>
        </w:trPr>
        <w:tc>
          <w:tcPr>
            <w:tcW w:w="5483" w:type="dxa"/>
          </w:tcPr>
          <w:p w14:paraId="7E8828E5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323" w:type="dxa"/>
            <w:gridSpan w:val="2"/>
          </w:tcPr>
          <w:p w14:paraId="4895D187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52E2B7D1" w14:textId="77777777" w:rsidTr="00C24777">
        <w:trPr>
          <w:trHeight w:val="2680"/>
        </w:trPr>
        <w:tc>
          <w:tcPr>
            <w:tcW w:w="6628" w:type="dxa"/>
            <w:gridSpan w:val="2"/>
          </w:tcPr>
          <w:p w14:paraId="657B1F65" w14:textId="104D8D9A" w:rsidR="002A5D5A" w:rsidRPr="002A5D5A" w:rsidRDefault="00CD0460" w:rsidP="002A5D5A">
            <w:pPr>
              <w:pStyle w:val="Ttulo1"/>
              <w:rPr>
                <w:noProof/>
              </w:rPr>
            </w:pPr>
            <w:r>
              <w:rPr>
                <w:noProof/>
              </w:rPr>
              <w:t xml:space="preserve">Instalar una distro </w:t>
            </w:r>
            <w:r w:rsidR="000B7588">
              <w:rPr>
                <w:noProof/>
              </w:rPr>
              <w:t xml:space="preserve">  </w:t>
            </w:r>
            <w:r w:rsidR="002A5D5A">
              <w:rPr>
                <w:noProof/>
              </w:rPr>
              <w:t>UNIDAD I</w:t>
            </w:r>
          </w:p>
        </w:tc>
        <w:tc>
          <w:tcPr>
            <w:tcW w:w="4178" w:type="dxa"/>
          </w:tcPr>
          <w:p w14:paraId="3F705110" w14:textId="41BC183F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188CC114" w14:textId="77777777" w:rsidTr="00C24777">
        <w:trPr>
          <w:trHeight w:val="7241"/>
        </w:trPr>
        <w:tc>
          <w:tcPr>
            <w:tcW w:w="5483" w:type="dxa"/>
          </w:tcPr>
          <w:p w14:paraId="5EB2A112" w14:textId="372E0A03" w:rsidR="00A81248" w:rsidRPr="0000352C" w:rsidRDefault="00EC4773">
            <w:pPr>
              <w:rPr>
                <w:noProof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D522F5A" wp14:editId="1869212E">
                      <wp:simplePos x="0" y="0"/>
                      <wp:positionH relativeFrom="column">
                        <wp:posOffset>-615315</wp:posOffset>
                      </wp:positionH>
                      <wp:positionV relativeFrom="paragraph">
                        <wp:posOffset>-2708275</wp:posOffset>
                      </wp:positionV>
                      <wp:extent cx="7772400" cy="10687050"/>
                      <wp:effectExtent l="0" t="0" r="0" b="0"/>
                      <wp:wrapNone/>
                      <wp:docPr id="1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2400" cy="10687050"/>
                              </a:xfrm>
                            </wpg:grpSpPr>
                            <wpg:grpSp>
                              <wpg:cNvPr id="2" name="Grupo 1">
                                <a:extLst>
                                  <a:ext uri="{FF2B5EF4-FFF2-40B4-BE49-F238E27FC236}">
                                    <a16:creationId xmlns:a16="http://schemas.microsoft.com/office/drawing/2014/main" id="{405C8564-9AA1-3741-A518-06A1556F88BC}"/>
                                  </a:ex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0" y="0"/>
                                  <a:ext cx="7772400" cy="10687050"/>
                                  <a:chOff x="0" y="0"/>
                                  <a:chExt cx="7771132" cy="10053322"/>
                                </a:xfrm>
                              </wpg:grpSpPr>
                              <wps:wsp>
                                <wps:cNvPr id="3" name="Forma"/>
                                <wps:cNvSpPr/>
                                <wps:spPr>
                                  <a:xfrm>
                                    <a:off x="0" y="2552701"/>
                                    <a:ext cx="5845812" cy="750062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0" y="10687"/>
                                        </a:moveTo>
                                        <a:lnTo>
                                          <a:pt x="0" y="21600"/>
                                        </a:lnTo>
                                        <a:lnTo>
                                          <a:pt x="1769" y="21600"/>
                                        </a:lnTo>
                                        <a:lnTo>
                                          <a:pt x="21600" y="6148"/>
                                        </a:lnTo>
                                        <a:lnTo>
                                          <a:pt x="1371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4" name="Triángulo"/>
                                <wps:cNvSpPr/>
                                <wps:spPr>
                                  <a:xfrm>
                                    <a:off x="0" y="2044700"/>
                                    <a:ext cx="3907791" cy="781685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0" y="21600"/>
                                        </a:moveTo>
                                        <a:lnTo>
                                          <a:pt x="21600" y="1080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2"/>
                                  </a:solidFill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5" name="Forma"/>
                                <wps:cNvSpPr/>
                                <wps:spPr>
                                  <a:xfrm>
                                    <a:off x="0" y="0"/>
                                    <a:ext cx="7771132" cy="903986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0" y="14678"/>
                                        </a:moveTo>
                                        <a:lnTo>
                                          <a:pt x="0" y="21600"/>
                                        </a:lnTo>
                                        <a:lnTo>
                                          <a:pt x="21600" y="3032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1707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6" name="Imagen 6" descr="Quiénes somos? - Instituto Tecnológico de Cancún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7474" y="3239588"/>
                                  <a:ext cx="1504315" cy="2062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269786" id="Grupo 1" o:spid="_x0000_s1026" style="position:absolute;margin-left:-48.45pt;margin-top:-213.25pt;width:612pt;height:841.5pt;z-index:251660288" coordsize="77724,106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">
                      <v:group id="_x0000_s1027" alt="&quot;&quot;" style="position:absolute;width:77724;height:106870" coordsize="77711,100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shape id="Forma" o:spid="_x0000_s1028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  <v:stroke miterlimit="4" joinstyle="miter"/>
                          <v:path arrowok="t" o:extrusionok="f" o:connecttype="custom" o:connectlocs="2922906,3750311;2922906,3750311;2922906,3750311;2922906,3750311" o:connectangles="0,90,180,270"/>
                        </v:shape>
                        <v:shape id="Triángulo" o:spid="_x0000_s1029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  <v:stroke miterlimit="4" joinstyle="miter"/>
                          <v:path arrowok="t" o:extrusionok="f" o:connecttype="custom" o:connectlocs="1953896,3908426;1953896,3908426;1953896,3908426;1953896,3908426" o:connectangles="0,90,180,270"/>
                        </v:shape>
                        <v:shape id="Forma" o:spid="_x0000_s1030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  <v:stroke miterlimit="4" joinstyle="miter"/>
                          <v:path arrowok="t" o:extrusionok="f" o:connecttype="custom" o:connectlocs="3885566,4519931;3885566,4519931;3885566,4519931;3885566,4519931" o:connectangles="0,90,180,270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6" o:spid="_x0000_s1031" type="#_x0000_t75" alt="Quiénes somos? - Instituto Tecnológico de Cancún" style="position:absolute;left:59174;top:32395;width:15043;height:20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">
                        <v:imagedata r:id="rId10" o:title="Quiénes somos? - Instituto Tecnológico de Cancún"/>
                      </v:shape>
                    </v:group>
                  </w:pict>
                </mc:Fallback>
              </mc:AlternateContent>
            </w:r>
          </w:p>
        </w:tc>
        <w:tc>
          <w:tcPr>
            <w:tcW w:w="5323" w:type="dxa"/>
            <w:gridSpan w:val="2"/>
          </w:tcPr>
          <w:p w14:paraId="05DA08B5" w14:textId="08A0E8A1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5C726597" w14:textId="77777777" w:rsidTr="00C24777">
        <w:trPr>
          <w:trHeight w:val="1280"/>
        </w:trPr>
        <w:tc>
          <w:tcPr>
            <w:tcW w:w="5483" w:type="dxa"/>
          </w:tcPr>
          <w:p w14:paraId="6AD7CE04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323" w:type="dxa"/>
            <w:gridSpan w:val="2"/>
          </w:tcPr>
          <w:p w14:paraId="2F7C739C" w14:textId="546BEC15" w:rsidR="00EC4773" w:rsidRPr="00EC4773" w:rsidRDefault="00AD0C6D" w:rsidP="00EC4773">
            <w:pPr>
              <w:pStyle w:val="Ttulo2"/>
              <w:rPr>
                <w:noProof/>
              </w:rPr>
            </w:pPr>
            <w:sdt>
              <w:sdtPr>
                <w:rPr>
                  <w:noProof/>
                </w:rPr>
                <w:id w:val="1750617412"/>
                <w:placeholder>
                  <w:docPart w:val="19713C8163CB4A2AABC8BAE75BA17C68"/>
                </w:placeholder>
                <w:temporary/>
                <w:showingPlcHdr/>
                <w15:appearance w15:val="hidden"/>
              </w:sdtPr>
              <w:sdtEndPr/>
              <w:sdtContent>
                <w:r w:rsidR="00C66528" w:rsidRPr="0000352C">
                  <w:rPr>
                    <w:noProof/>
                    <w:lang w:bidi="es-ES"/>
                  </w:rPr>
                  <w:t>FECHA</w:t>
                </w:r>
              </w:sdtContent>
            </w:sdt>
            <w:r w:rsidR="002A5D5A">
              <w:rPr>
                <w:noProof/>
              </w:rPr>
              <w:t>:</w:t>
            </w:r>
            <w:r w:rsidR="00EC4773">
              <w:rPr>
                <w:noProof/>
              </w:rPr>
              <w:t xml:space="preserve"> </w:t>
            </w:r>
          </w:p>
          <w:p w14:paraId="5F526F17" w14:textId="65857F6A" w:rsidR="00EC4773" w:rsidRDefault="00EC4773" w:rsidP="000B7588">
            <w:pPr>
              <w:pStyle w:val="Ttulo2"/>
              <w:rPr>
                <w:noProof/>
              </w:rPr>
            </w:pPr>
            <w:r>
              <w:rPr>
                <w:noProof/>
              </w:rPr>
              <w:t xml:space="preserve">Fundamentos de telecomunicacion    </w:t>
            </w:r>
            <w:r w:rsidR="002A5D5A">
              <w:rPr>
                <w:noProof/>
              </w:rPr>
              <w:t xml:space="preserve"> </w:t>
            </w:r>
            <w:r w:rsidR="00C24777">
              <w:rPr>
                <w:noProof/>
              </w:rPr>
              <w:t xml:space="preserve">Wilmer Rodríguez Jiménez </w:t>
            </w:r>
          </w:p>
          <w:p w14:paraId="734D87C7" w14:textId="62195B6D" w:rsidR="000B7588" w:rsidRPr="000B7588" w:rsidRDefault="000B7588" w:rsidP="000B7588">
            <w:pPr>
              <w:pStyle w:val="Ttulo2"/>
              <w:rPr>
                <w:noProof/>
              </w:rPr>
            </w:pPr>
            <w:r>
              <w:rPr>
                <w:noProof/>
              </w:rPr>
              <w:t>Ing. Ismael Jimenez Sanchez</w:t>
            </w:r>
          </w:p>
          <w:p w14:paraId="5A146BA4" w14:textId="48097A3C" w:rsidR="00C24777" w:rsidRPr="00C24777" w:rsidRDefault="00C24777" w:rsidP="00C24777">
            <w:pPr>
              <w:pStyle w:val="Ttulo2"/>
              <w:rPr>
                <w:noProof/>
              </w:rPr>
            </w:pPr>
            <w:r>
              <w:rPr>
                <w:noProof/>
              </w:rPr>
              <w:t>Periodo Ago – Dic</w:t>
            </w:r>
          </w:p>
        </w:tc>
      </w:tr>
    </w:tbl>
    <w:p w14:paraId="55752DF7" w14:textId="07876D16" w:rsidR="00AD236F" w:rsidRDefault="00AD236F" w:rsidP="002A5D5A">
      <w:pPr>
        <w:rPr>
          <w:rFonts w:ascii="Arial" w:hAnsi="Arial" w:cs="Arial"/>
          <w:noProof/>
        </w:rPr>
      </w:pPr>
    </w:p>
    <w:p w14:paraId="717089C7" w14:textId="4EF060BF" w:rsidR="00046C08" w:rsidRDefault="00046C08" w:rsidP="00046C08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Instalación </w:t>
      </w:r>
    </w:p>
    <w:p w14:paraId="76BC7000" w14:textId="3621B06E" w:rsidR="00046C08" w:rsidRDefault="00046C08" w:rsidP="00046C08">
      <w:pPr>
        <w:rPr>
          <w:rFonts w:ascii="Arial" w:hAnsi="Arial" w:cs="Arial"/>
          <w:noProof/>
        </w:rPr>
      </w:pPr>
    </w:p>
    <w:p w14:paraId="457A2C53" w14:textId="2DAFD1BD" w:rsidR="00046C08" w:rsidRDefault="00046C08" w:rsidP="00046C0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Ingresar a la pagina principal de </w:t>
      </w:r>
      <w:r w:rsidR="00EE3D1B">
        <w:rPr>
          <w:rFonts w:ascii="Arial" w:hAnsi="Arial" w:cs="Arial"/>
          <w:noProof/>
        </w:rPr>
        <w:t>CentOS</w:t>
      </w:r>
    </w:p>
    <w:p w14:paraId="4D0E1920" w14:textId="30E6B5D2" w:rsidR="00EE3D1B" w:rsidRDefault="00EE3D1B" w:rsidP="00046C08">
      <w:pPr>
        <w:rPr>
          <w:rFonts w:ascii="Arial" w:hAnsi="Arial" w:cs="Arial"/>
          <w:noProof/>
        </w:rPr>
      </w:pPr>
    </w:p>
    <w:p w14:paraId="1DDA00EC" w14:textId="092191D0" w:rsidR="00EE3D1B" w:rsidRDefault="00EE3D1B" w:rsidP="00046C0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73404CED" wp14:editId="7A467DE3">
            <wp:extent cx="5819070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67"/>
                    <a:stretch/>
                  </pic:blipFill>
                  <pic:spPr bwMode="auto">
                    <a:xfrm>
                      <a:off x="0" y="0"/>
                      <a:ext cx="5824034" cy="30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8957" w14:textId="06135F95" w:rsidR="00EE3D1B" w:rsidRDefault="00EE3D1B" w:rsidP="00046C08">
      <w:pPr>
        <w:rPr>
          <w:rFonts w:ascii="Arial" w:hAnsi="Arial" w:cs="Arial"/>
          <w:noProof/>
        </w:rPr>
      </w:pPr>
    </w:p>
    <w:p w14:paraId="304689A2" w14:textId="7F043FFC" w:rsidR="00EE3D1B" w:rsidRDefault="009C0C2C" w:rsidP="00046C0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2BC54FD" wp14:editId="451AC35E">
            <wp:extent cx="5838271" cy="3086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78"/>
                    <a:stretch/>
                  </pic:blipFill>
                  <pic:spPr bwMode="auto">
                    <a:xfrm>
                      <a:off x="0" y="0"/>
                      <a:ext cx="5846001" cy="309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>+</w:t>
      </w:r>
    </w:p>
    <w:p w14:paraId="6117A061" w14:textId="2C3F8A6A" w:rsidR="009C0C2C" w:rsidRDefault="009C0C2C" w:rsidP="00046C0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E0DEE80" wp14:editId="59EB2035">
            <wp:extent cx="5779718" cy="1866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333" t="8762" r="4860" b="72963"/>
                    <a:stretch/>
                  </pic:blipFill>
                  <pic:spPr bwMode="auto">
                    <a:xfrm>
                      <a:off x="0" y="0"/>
                      <a:ext cx="5803308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D356" w14:textId="0000F91F" w:rsidR="009C0C2C" w:rsidRDefault="009C0C2C" w:rsidP="00046C08">
      <w:pPr>
        <w:rPr>
          <w:rFonts w:ascii="Arial" w:hAnsi="Arial" w:cs="Arial"/>
          <w:noProof/>
        </w:rPr>
      </w:pPr>
    </w:p>
    <w:p w14:paraId="4061BE27" w14:textId="52A05626" w:rsidR="009C0C2C" w:rsidRDefault="009C0C2C" w:rsidP="009C0C2C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Configuracion e instalación</w:t>
      </w:r>
    </w:p>
    <w:p w14:paraId="6C15CAEA" w14:textId="50B0411D" w:rsidR="00813568" w:rsidRDefault="00813568" w:rsidP="009C0C2C">
      <w:pPr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00540893" wp14:editId="0E8929CD">
            <wp:extent cx="6767830" cy="3609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676783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20DC0" wp14:editId="57D78BEC">
            <wp:extent cx="6767830" cy="3552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6"/>
                    <a:stretch/>
                  </pic:blipFill>
                  <pic:spPr bwMode="auto">
                    <a:xfrm>
                      <a:off x="0" y="0"/>
                      <a:ext cx="676783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A3969" w14:textId="58A956F9" w:rsidR="009C0C2C" w:rsidRDefault="009C0C2C" w:rsidP="00046C08">
      <w:pPr>
        <w:rPr>
          <w:rFonts w:ascii="Arial" w:hAnsi="Arial" w:cs="Arial"/>
          <w:noProof/>
        </w:rPr>
      </w:pPr>
    </w:p>
    <w:p w14:paraId="737A6299" w14:textId="1A01FD51" w:rsidR="009C0C2C" w:rsidRDefault="00813568" w:rsidP="00046C08">
      <w:pPr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595FC4EC" wp14:editId="76CAB682">
            <wp:extent cx="6767830" cy="3571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24"/>
                    <a:stretch/>
                  </pic:blipFill>
                  <pic:spPr bwMode="auto">
                    <a:xfrm>
                      <a:off x="0" y="0"/>
                      <a:ext cx="676783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72E2" w14:textId="1C705D5E" w:rsidR="00EE3D1B" w:rsidRDefault="00EE3D1B" w:rsidP="00046C08">
      <w:pPr>
        <w:rPr>
          <w:rFonts w:ascii="Arial" w:hAnsi="Arial" w:cs="Arial"/>
          <w:noProof/>
        </w:rPr>
      </w:pPr>
    </w:p>
    <w:p w14:paraId="1DBAA8BB" w14:textId="308F0BEB" w:rsidR="00EE3D1B" w:rsidRDefault="00813568" w:rsidP="00046C0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093A8DED" wp14:editId="206FB165">
            <wp:extent cx="6767830" cy="3571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124"/>
                    <a:stretch/>
                  </pic:blipFill>
                  <pic:spPr bwMode="auto">
                    <a:xfrm>
                      <a:off x="0" y="0"/>
                      <a:ext cx="676783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8FDD9" w14:textId="4628DAB5" w:rsidR="00813568" w:rsidRDefault="00A01CB2" w:rsidP="00046C08">
      <w:pPr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7838E21C" wp14:editId="0E27C82B">
            <wp:extent cx="6767830" cy="3581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875"/>
                    <a:stretch/>
                  </pic:blipFill>
                  <pic:spPr bwMode="auto">
                    <a:xfrm>
                      <a:off x="0" y="0"/>
                      <a:ext cx="676783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B296C" w14:textId="3A412DA9" w:rsidR="003A28C5" w:rsidRDefault="003A28C5" w:rsidP="00046C08">
      <w:pPr>
        <w:rPr>
          <w:rFonts w:ascii="Arial" w:hAnsi="Arial" w:cs="Arial"/>
          <w:noProof/>
        </w:rPr>
      </w:pPr>
      <w:r w:rsidRPr="003A28C5">
        <w:rPr>
          <w:rFonts w:ascii="Arial" w:hAnsi="Arial" w:cs="Arial"/>
          <w:noProof/>
        </w:rPr>
        <w:drawing>
          <wp:inline distT="0" distB="0" distL="0" distR="0" wp14:anchorId="0014A818" wp14:editId="46AB71FF">
            <wp:extent cx="6767830" cy="3571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676783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BCADC" w14:textId="56520CDF" w:rsidR="00D72E97" w:rsidRDefault="00D72E97" w:rsidP="00046C08">
      <w:pPr>
        <w:rPr>
          <w:rFonts w:ascii="Arial" w:hAnsi="Arial" w:cs="Arial"/>
          <w:noProof/>
        </w:rPr>
      </w:pPr>
    </w:p>
    <w:p w14:paraId="24C4B4A2" w14:textId="50C3C250" w:rsidR="00D72E97" w:rsidRDefault="00D72E97" w:rsidP="00D72E97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Instalacion de CentOS con Vagrant</w:t>
      </w:r>
    </w:p>
    <w:p w14:paraId="01026A4E" w14:textId="54B4F3BF" w:rsidR="00D72E97" w:rsidRDefault="00D72E97" w:rsidP="00D72E97">
      <w:pPr>
        <w:jc w:val="center"/>
        <w:rPr>
          <w:rFonts w:ascii="Arial" w:hAnsi="Arial" w:cs="Arial"/>
          <w:noProof/>
        </w:rPr>
      </w:pPr>
    </w:p>
    <w:p w14:paraId="3CF7D62E" w14:textId="1D4E206A" w:rsidR="00D72E97" w:rsidRDefault="001C6253" w:rsidP="00D72E97">
      <w:pPr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08C5782E" wp14:editId="1AE9FAFB">
            <wp:extent cx="6767830" cy="3609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23"/>
                    <a:stretch/>
                  </pic:blipFill>
                  <pic:spPr bwMode="auto">
                    <a:xfrm>
                      <a:off x="0" y="0"/>
                      <a:ext cx="676783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42F2" w14:textId="77777777" w:rsidR="001C6253" w:rsidRPr="00C24777" w:rsidRDefault="001C6253" w:rsidP="00D72E97">
      <w:pPr>
        <w:rPr>
          <w:rFonts w:ascii="Arial" w:hAnsi="Arial" w:cs="Arial"/>
          <w:noProof/>
        </w:rPr>
      </w:pPr>
    </w:p>
    <w:sectPr w:rsidR="001C6253" w:rsidRPr="00C24777" w:rsidSect="00A31A5B">
      <w:footerReference w:type="even" r:id="rId21"/>
      <w:footerReference w:type="default" r:id="rId22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AE1EF0" w14:textId="77777777" w:rsidR="00AD0C6D" w:rsidRDefault="00AD0C6D" w:rsidP="001205A1">
      <w:r>
        <w:separator/>
      </w:r>
    </w:p>
  </w:endnote>
  <w:endnote w:type="continuationSeparator" w:id="0">
    <w:p w14:paraId="3B83C911" w14:textId="77777777" w:rsidR="00AD0C6D" w:rsidRDefault="00AD0C6D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9A6BCB7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7CA27804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A22C9B5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A84125">
          <w:rPr>
            <w:rStyle w:val="Nmerodepgina"/>
            <w:noProof/>
            <w:lang w:bidi="es-ES"/>
          </w:rPr>
          <w:t>4</w:t>
        </w:r>
        <w:r>
          <w:rPr>
            <w:rStyle w:val="Nmerodepgina"/>
            <w:lang w:bidi="es-ES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166AA0DB" w14:textId="77777777" w:rsidTr="00A84125">
      <w:tc>
        <w:tcPr>
          <w:tcW w:w="5329" w:type="dxa"/>
        </w:tcPr>
        <w:p w14:paraId="33A10FFA" w14:textId="62BAF7E5" w:rsidR="001205A1" w:rsidRPr="001205A1" w:rsidRDefault="001205A1" w:rsidP="00C66528">
          <w:pPr>
            <w:pStyle w:val="Piedepgina"/>
          </w:pPr>
        </w:p>
      </w:tc>
      <w:tc>
        <w:tcPr>
          <w:tcW w:w="5329" w:type="dxa"/>
        </w:tcPr>
        <w:p w14:paraId="44EEC0E3" w14:textId="77777777" w:rsidR="001205A1" w:rsidRPr="001205A1" w:rsidRDefault="001205A1" w:rsidP="00A31A5B">
          <w:pPr>
            <w:pStyle w:val="Piedepgina"/>
          </w:pPr>
        </w:p>
      </w:tc>
    </w:tr>
  </w:tbl>
  <w:p w14:paraId="13A9A39D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D75D6" w14:textId="77777777" w:rsidR="00AD0C6D" w:rsidRDefault="00AD0C6D" w:rsidP="001205A1">
      <w:r>
        <w:separator/>
      </w:r>
    </w:p>
  </w:footnote>
  <w:footnote w:type="continuationSeparator" w:id="0">
    <w:p w14:paraId="4B80FB43" w14:textId="77777777" w:rsidR="00AD0C6D" w:rsidRDefault="00AD0C6D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D5A"/>
    <w:rsid w:val="0000352C"/>
    <w:rsid w:val="00046C08"/>
    <w:rsid w:val="000B7588"/>
    <w:rsid w:val="000C4ED1"/>
    <w:rsid w:val="001205A1"/>
    <w:rsid w:val="001C6253"/>
    <w:rsid w:val="002560A5"/>
    <w:rsid w:val="002877E8"/>
    <w:rsid w:val="002A5D5A"/>
    <w:rsid w:val="002B0D15"/>
    <w:rsid w:val="002E7C4E"/>
    <w:rsid w:val="0031055C"/>
    <w:rsid w:val="00340D9A"/>
    <w:rsid w:val="00371EE1"/>
    <w:rsid w:val="003A28C5"/>
    <w:rsid w:val="003A798E"/>
    <w:rsid w:val="00425A99"/>
    <w:rsid w:val="005D1108"/>
    <w:rsid w:val="005D40EC"/>
    <w:rsid w:val="005E6B25"/>
    <w:rsid w:val="005F4F46"/>
    <w:rsid w:val="006B6F15"/>
    <w:rsid w:val="006C60E6"/>
    <w:rsid w:val="006C65EB"/>
    <w:rsid w:val="007B0740"/>
    <w:rsid w:val="007C1BAB"/>
    <w:rsid w:val="00813568"/>
    <w:rsid w:val="00916A92"/>
    <w:rsid w:val="00951741"/>
    <w:rsid w:val="009C0C2C"/>
    <w:rsid w:val="00A01CB2"/>
    <w:rsid w:val="00A15CF7"/>
    <w:rsid w:val="00A24793"/>
    <w:rsid w:val="00A31A5B"/>
    <w:rsid w:val="00A81248"/>
    <w:rsid w:val="00A84125"/>
    <w:rsid w:val="00AD0C6D"/>
    <w:rsid w:val="00AD236F"/>
    <w:rsid w:val="00C24777"/>
    <w:rsid w:val="00C66528"/>
    <w:rsid w:val="00C66BFC"/>
    <w:rsid w:val="00C673F6"/>
    <w:rsid w:val="00C915F0"/>
    <w:rsid w:val="00CD0460"/>
    <w:rsid w:val="00D72E97"/>
    <w:rsid w:val="00DD34EB"/>
    <w:rsid w:val="00E44453"/>
    <w:rsid w:val="00EC4773"/>
    <w:rsid w:val="00EC4AA3"/>
    <w:rsid w:val="00EE20ED"/>
    <w:rsid w:val="00EE3D1B"/>
    <w:rsid w:val="00F420F3"/>
    <w:rsid w:val="00F44466"/>
    <w:rsid w:val="00F74781"/>
    <w:rsid w:val="00FB65B8"/>
    <w:rsid w:val="00FC49AE"/>
    <w:rsid w:val="00FD2FC3"/>
    <w:rsid w:val="00FD6C45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06DC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character" w:styleId="Hipervnculo">
    <w:name w:val="Hyperlink"/>
    <w:basedOn w:val="Fuentedeprrafopredeter"/>
    <w:uiPriority w:val="99"/>
    <w:semiHidden/>
    <w:rsid w:val="006B6F1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6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me\AppData\Roaming\Microsoft\Templates\Informe%20del%20estudiante%20de%20Jazz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9713C8163CB4A2AABC8BAE75BA17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5F810-6D1B-420B-923F-D3136D34FA34}"/>
      </w:docPartPr>
      <w:docPartBody>
        <w:p w:rsidR="0012207C" w:rsidRDefault="00A405F8">
          <w:pPr>
            <w:pStyle w:val="19713C8163CB4A2AABC8BAE75BA17C68"/>
          </w:pPr>
          <w:r w:rsidRPr="0000352C">
            <w:rPr>
              <w:noProof/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F8"/>
    <w:rsid w:val="0012207C"/>
    <w:rsid w:val="00215735"/>
    <w:rsid w:val="00A405F8"/>
    <w:rsid w:val="00AF4866"/>
    <w:rsid w:val="00C4341F"/>
    <w:rsid w:val="00EE0A43"/>
    <w:rsid w:val="00F9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sz w:val="30"/>
      <w:szCs w:val="24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713C8163CB4A2AABC8BAE75BA17C68">
    <w:name w:val="19713C8163CB4A2AABC8BAE75BA17C68"/>
  </w:style>
  <w:style w:type="character" w:customStyle="1" w:styleId="Ttulo4Car">
    <w:name w:val="Título 4 Car"/>
    <w:basedOn w:val="Fuentedeprrafopredeter"/>
    <w:link w:val="Ttulo4"/>
    <w:uiPriority w:val="3"/>
    <w:rPr>
      <w:rFonts w:eastAsiaTheme="majorEastAsia" w:cstheme="majorBidi"/>
      <w:i/>
      <w:iCs/>
      <w:color w:val="000000" w:themeColor="text1"/>
      <w:sz w:val="30"/>
      <w:szCs w:val="24"/>
      <w:lang w:val="es-ES" w:eastAsia="en-US"/>
    </w:rPr>
  </w:style>
  <w:style w:type="character" w:styleId="nfasis">
    <w:name w:val="Emphasis"/>
    <w:basedOn w:val="Fuentedeprrafopredeter"/>
    <w:uiPriority w:val="20"/>
    <w:qFormat/>
    <w:rPr>
      <w:i w:val="0"/>
      <w:iCs/>
      <w:color w:val="ED7D31" w:themeColor="accent2"/>
    </w:rPr>
  </w:style>
  <w:style w:type="paragraph" w:styleId="Cita">
    <w:name w:val="Quote"/>
    <w:basedOn w:val="Normal"/>
    <w:next w:val="Normal"/>
    <w:link w:val="CitaC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4472C4" w:themeColor="accent1"/>
      <w:sz w:val="68"/>
      <w:szCs w:val="24"/>
      <w:lang w:val="es-ES" w:eastAsia="en-US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eastAsiaTheme="minorHAnsi" w:hAnsiTheme="majorHAnsi"/>
      <w:iCs/>
      <w:color w:val="4472C4" w:themeColor="accent1"/>
      <w:sz w:val="68"/>
      <w:szCs w:val="24"/>
      <w:lang w:val="es-E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</Template>
  <TotalTime>0</TotalTime>
  <Pages>6</Pages>
  <Words>47</Words>
  <Characters>259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2020-10-16T17:35:00Z</dcterms:created>
  <dcterms:modified xsi:type="dcterms:W3CDTF">2020-10-16T17:35:00Z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